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5622" w14:textId="77777777" w:rsidR="00FE2F19" w:rsidRDefault="00000000">
      <w:pPr>
        <w:pStyle w:val="NormalWeb"/>
      </w:pPr>
      <w:r>
        <w:t>The following observations and required modifications/clarifications were noted during testing:</w:t>
      </w:r>
    </w:p>
    <w:p w14:paraId="26E21D03" w14:textId="77777777" w:rsidR="00FE2F19" w:rsidRDefault="00000000">
      <w:pPr>
        <w:numPr>
          <w:ilvl w:val="0"/>
          <w:numId w:val="2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Employers Verification Module</w:t>
      </w:r>
    </w:p>
    <w:p w14:paraId="4B7FBA94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complete workflow for Employer Verification Module may kindly be explained in detail.</w:t>
      </w:r>
    </w:p>
    <w:p w14:paraId="7E25AC55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criteria, approval mechanism, verification stages, document validation process, and authority responsible for approval/rejection may be clearly defined.</w:t>
      </w:r>
    </w:p>
    <w:p w14:paraId="065140A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tracking mechanism for employer verification should also be demonstrated.</w:t>
      </w:r>
    </w:p>
    <w:p w14:paraId="7629FF3C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Matching Engine / Candidate Recommendation Criteria</w:t>
      </w:r>
    </w:p>
    <w:p w14:paraId="4431A652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Detailed explanation is required regarding the functioning of the matching engine.</w:t>
      </w:r>
    </w:p>
    <w:p w14:paraId="3FC665A4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criteria and parameters used for matching candidates with job requirements may kindly be shared.</w:t>
      </w:r>
    </w:p>
    <w:p w14:paraId="393613DA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Clarification is required whether matching is based on:</w:t>
      </w:r>
      <w:r>
        <w:rPr>
          <w:rFonts w:ascii="Times New Roman" w:hAnsi="Times New Roman" w:cs="Times New Roman"/>
        </w:rPr>
        <w:br/>
        <w:t>• qualification,</w:t>
      </w:r>
      <w:r>
        <w:rPr>
          <w:rFonts w:ascii="Times New Roman" w:hAnsi="Times New Roman" w:cs="Times New Roman"/>
        </w:rPr>
        <w:br/>
        <w:t>• skills,</w:t>
      </w:r>
      <w:r>
        <w:rPr>
          <w:rFonts w:ascii="Times New Roman" w:hAnsi="Times New Roman" w:cs="Times New Roman"/>
        </w:rPr>
        <w:br/>
        <w:t>• experience,</w:t>
      </w:r>
      <w:r>
        <w:rPr>
          <w:rFonts w:ascii="Times New Roman" w:hAnsi="Times New Roman" w:cs="Times New Roman"/>
        </w:rPr>
        <w:br/>
        <w:t>• preferred location,</w:t>
      </w:r>
      <w:r>
        <w:rPr>
          <w:rFonts w:ascii="Times New Roman" w:hAnsi="Times New Roman" w:cs="Times New Roman"/>
        </w:rPr>
        <w:br/>
        <w:t>• language proficiency,</w:t>
      </w:r>
      <w:r>
        <w:rPr>
          <w:rFonts w:ascii="Times New Roman" w:hAnsi="Times New Roman" w:cs="Times New Roman"/>
        </w:rPr>
        <w:br/>
        <w:t>• overseas job category,</w:t>
      </w:r>
      <w:r>
        <w:rPr>
          <w:rFonts w:ascii="Times New Roman" w:hAnsi="Times New Roman" w:cs="Times New Roman"/>
        </w:rPr>
        <w:br/>
        <w:t>• salary expectations, etc.</w:t>
      </w:r>
    </w:p>
    <w:p w14:paraId="6AA472C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Weightage/logic used in generating candidate recommendations should be explained for testing purposes.</w:t>
      </w:r>
    </w:p>
    <w:p w14:paraId="41D41B4D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Overseas Recruitment Agency Registration</w:t>
      </w:r>
    </w:p>
    <w:p w14:paraId="01283F1B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detailed workflow is required for overseas recruitment agency registration and approval.</w:t>
      </w:r>
    </w:p>
    <w:p w14:paraId="00099207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registration module should include provision for uploading mandatory documents.</w:t>
      </w:r>
    </w:p>
    <w:p w14:paraId="0A33D84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list of required documents for overseas recruitment agencies in India may kindly be finalized and incorporated in the system.</w:t>
      </w:r>
    </w:p>
    <w:p w14:paraId="01FC266B" w14:textId="77777777" w:rsidR="00FE2F19" w:rsidRDefault="00000000">
      <w:pPr>
        <w:pStyle w:val="NormalWeb"/>
        <w:ind w:left="720"/>
      </w:pPr>
      <w:r>
        <w:t>Suggested documents may include:</w:t>
      </w:r>
      <w:r>
        <w:br/>
        <w:t>• Valid Recruitment Agency License issued by Ministry of External Affairs (MEA)</w:t>
      </w:r>
      <w:r>
        <w:br/>
        <w:t>• Certificate of Incorporation/Registration</w:t>
      </w:r>
      <w:r>
        <w:br/>
        <w:t>• PAN Card</w:t>
      </w:r>
      <w:r>
        <w:br/>
        <w:t>• GST Registration Certificate</w:t>
      </w:r>
      <w:r>
        <w:br/>
        <w:t>• Office Address Proof</w:t>
      </w:r>
      <w:r>
        <w:br/>
        <w:t>• Authorized Signatory ID Proof</w:t>
      </w:r>
      <w:r>
        <w:br/>
        <w:t>• Labour/Recruitment Permissions, if applicable</w:t>
      </w:r>
      <w:r>
        <w:br/>
        <w:t>• Experience/Work Orders related to overseas recruitment</w:t>
      </w:r>
      <w:r>
        <w:br/>
        <w:t>• Agreement/Undertaking documents</w:t>
      </w:r>
      <w:r>
        <w:br/>
        <w:t>• Contact details and authorized representative details</w:t>
      </w:r>
    </w:p>
    <w:p w14:paraId="415A9A56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Candidate Registration Module</w:t>
      </w:r>
    </w:p>
    <w:p w14:paraId="4BDFA269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Additional personal information fields should be included in the candidate registration/profile section such as:</w:t>
      </w:r>
      <w:r>
        <w:rPr>
          <w:rFonts w:ascii="Times New Roman" w:hAnsi="Times New Roman" w:cs="Times New Roman"/>
        </w:rPr>
        <w:br/>
        <w:t>• Father’s Name</w:t>
      </w:r>
      <w:r>
        <w:rPr>
          <w:rFonts w:ascii="Times New Roman" w:hAnsi="Times New Roman" w:cs="Times New Roman"/>
        </w:rPr>
        <w:br/>
        <w:t>• Mother’s Name</w:t>
      </w:r>
      <w:r>
        <w:rPr>
          <w:rFonts w:ascii="Times New Roman" w:hAnsi="Times New Roman" w:cs="Times New Roman"/>
        </w:rPr>
        <w:br/>
        <w:t>• Permanent Address</w:t>
      </w:r>
      <w:r>
        <w:rPr>
          <w:rFonts w:ascii="Times New Roman" w:hAnsi="Times New Roman" w:cs="Times New Roman"/>
        </w:rPr>
        <w:br/>
        <w:t>• Passport Details</w:t>
      </w:r>
      <w:r>
        <w:rPr>
          <w:rFonts w:ascii="Times New Roman" w:hAnsi="Times New Roman" w:cs="Times New Roman"/>
        </w:rPr>
        <w:br/>
        <w:t>• Preferred Country/Job Location</w:t>
      </w:r>
      <w:r>
        <w:rPr>
          <w:rFonts w:ascii="Times New Roman" w:hAnsi="Times New Roman" w:cs="Times New Roman"/>
        </w:rPr>
        <w:br/>
        <w:t>• Language Proficiency, etc.</w:t>
      </w:r>
    </w:p>
    <w:p w14:paraId="5D667B25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 Details</w:t>
      </w:r>
    </w:p>
    <w:p w14:paraId="3F8F34F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Education section should maintain complete educational history/records of the candidate.</w:t>
      </w:r>
    </w:p>
    <w:p w14:paraId="73EF2770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Provision should be available for:</w:t>
      </w:r>
      <w:r>
        <w:rPr>
          <w:rFonts w:ascii="Times New Roman" w:hAnsi="Times New Roman" w:cs="Times New Roman"/>
        </w:rPr>
        <w:br/>
        <w:t>• Multiple educational qualifications,</w:t>
      </w:r>
      <w:r>
        <w:rPr>
          <w:rFonts w:ascii="Times New Roman" w:hAnsi="Times New Roman" w:cs="Times New Roman"/>
        </w:rPr>
        <w:br/>
        <w:t>• Passing year,</w:t>
      </w:r>
      <w:r>
        <w:rPr>
          <w:rFonts w:ascii="Times New Roman" w:hAnsi="Times New Roman" w:cs="Times New Roman"/>
        </w:rPr>
        <w:br/>
        <w:t>• Board/University,</w:t>
      </w:r>
      <w:r>
        <w:rPr>
          <w:rFonts w:ascii="Times New Roman" w:hAnsi="Times New Roman" w:cs="Times New Roman"/>
        </w:rPr>
        <w:br/>
        <w:t>• Percentage/Grade,</w:t>
      </w:r>
      <w:r>
        <w:rPr>
          <w:rFonts w:ascii="Times New Roman" w:hAnsi="Times New Roman" w:cs="Times New Roman"/>
        </w:rPr>
        <w:br/>
        <w:t>• Technical certifications,</w:t>
      </w:r>
      <w:r>
        <w:rPr>
          <w:rFonts w:ascii="Times New Roman" w:hAnsi="Times New Roman" w:cs="Times New Roman"/>
        </w:rPr>
        <w:br/>
        <w:t>• Skill development courses, etc.</w:t>
      </w:r>
    </w:p>
    <w:p w14:paraId="38C8F9BC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 Section</w:t>
      </w:r>
    </w:p>
    <w:p w14:paraId="1121797E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candidate profile, the existing statement:</w:t>
      </w:r>
      <w:r>
        <w:rPr>
          <w:rFonts w:ascii="Times New Roman" w:hAnsi="Times New Roman" w:cs="Times New Roman"/>
        </w:rPr>
        <w:br/>
        <w:t>“Candidates with 3+ years get significantly better matches”</w:t>
      </w:r>
      <w:r>
        <w:rPr>
          <w:rFonts w:ascii="Times New Roman" w:hAnsi="Times New Roman" w:cs="Times New Roman"/>
        </w:rPr>
        <w:br/>
        <w:t>may kindly be removed or modified, as it may create ambiguity during registration/testing.</w:t>
      </w:r>
    </w:p>
    <w:p w14:paraId="4C3E823B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Upload Module</w:t>
      </w:r>
    </w:p>
    <w:p w14:paraId="1516F8C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proper upload acknowledgement/tick mark indicator should be displayed after successful upload of documents.</w:t>
      </w:r>
    </w:p>
    <w:p w14:paraId="2D5216D3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should be available for documents such as:</w:t>
      </w:r>
      <w:r>
        <w:rPr>
          <w:rFonts w:ascii="Times New Roman" w:hAnsi="Times New Roman" w:cs="Times New Roman"/>
        </w:rPr>
        <w:br/>
        <w:t>• Experience Certificates</w:t>
      </w:r>
      <w:r>
        <w:rPr>
          <w:rFonts w:ascii="Times New Roman" w:hAnsi="Times New Roman" w:cs="Times New Roman"/>
        </w:rPr>
        <w:br/>
        <w:t>• Offer Letters</w:t>
      </w:r>
      <w:r>
        <w:rPr>
          <w:rFonts w:ascii="Times New Roman" w:hAnsi="Times New Roman" w:cs="Times New Roman"/>
        </w:rPr>
        <w:br/>
        <w:t>• Passport</w:t>
      </w:r>
      <w:r>
        <w:rPr>
          <w:rFonts w:ascii="Times New Roman" w:hAnsi="Times New Roman" w:cs="Times New Roman"/>
        </w:rPr>
        <w:br/>
        <w:t>• Educational Certificates</w:t>
      </w:r>
      <w:r>
        <w:rPr>
          <w:rFonts w:ascii="Times New Roman" w:hAnsi="Times New Roman" w:cs="Times New Roman"/>
        </w:rPr>
        <w:br/>
        <w:t>• Identity Proof, etc.</w:t>
      </w:r>
    </w:p>
    <w:p w14:paraId="4142692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validation status and upload success confirmation should also be visible.</w:t>
      </w:r>
    </w:p>
    <w:p w14:paraId="2BC8E87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 and Passport should be uploaded separately</w:t>
      </w:r>
    </w:p>
    <w:p w14:paraId="558AFB44" w14:textId="77777777" w:rsidR="00FE2F19" w:rsidRDefault="00000000">
      <w:pPr>
        <w:numPr>
          <w:ilvl w:val="0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Job Roles / Categories</w:t>
      </w:r>
    </w:p>
    <w:p w14:paraId="4FD637F8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should support multiple job categories and sub-roles such as:</w:t>
      </w:r>
      <w:r>
        <w:rPr>
          <w:rFonts w:ascii="Times New Roman" w:hAnsi="Times New Roman" w:cs="Times New Roman"/>
        </w:rPr>
        <w:br/>
        <w:t>• Factory Worker</w:t>
      </w:r>
      <w:r>
        <w:rPr>
          <w:rFonts w:ascii="Times New Roman" w:hAnsi="Times New Roman" w:cs="Times New Roman"/>
        </w:rPr>
        <w:br/>
        <w:t>• Construction Worker</w:t>
      </w:r>
      <w:r>
        <w:rPr>
          <w:rFonts w:ascii="Times New Roman" w:hAnsi="Times New Roman" w:cs="Times New Roman"/>
        </w:rPr>
        <w:br/>
        <w:t>• Driver</w:t>
      </w:r>
      <w:r>
        <w:rPr>
          <w:rFonts w:ascii="Times New Roman" w:hAnsi="Times New Roman" w:cs="Times New Roman"/>
        </w:rPr>
        <w:br/>
        <w:t>• Electrician</w:t>
      </w:r>
      <w:r>
        <w:rPr>
          <w:rFonts w:ascii="Times New Roman" w:hAnsi="Times New Roman" w:cs="Times New Roman"/>
        </w:rPr>
        <w:br/>
        <w:t>• Plumber</w:t>
      </w:r>
      <w:r>
        <w:rPr>
          <w:rFonts w:ascii="Times New Roman" w:hAnsi="Times New Roman" w:cs="Times New Roman"/>
        </w:rPr>
        <w:br/>
        <w:t>• Helper</w:t>
      </w:r>
      <w:r>
        <w:rPr>
          <w:rFonts w:ascii="Times New Roman" w:hAnsi="Times New Roman" w:cs="Times New Roman"/>
        </w:rPr>
        <w:br/>
        <w:t>• Technician</w:t>
      </w:r>
      <w:r>
        <w:rPr>
          <w:rFonts w:ascii="Times New Roman" w:hAnsi="Times New Roman" w:cs="Times New Roman"/>
        </w:rPr>
        <w:br/>
        <w:t>• Hospitality Staff</w:t>
      </w:r>
      <w:r>
        <w:rPr>
          <w:rFonts w:ascii="Times New Roman" w:hAnsi="Times New Roman" w:cs="Times New Roman"/>
        </w:rPr>
        <w:br/>
        <w:t>• Caregiver</w:t>
      </w:r>
      <w:r>
        <w:rPr>
          <w:rFonts w:ascii="Times New Roman" w:hAnsi="Times New Roman" w:cs="Times New Roman"/>
        </w:rPr>
        <w:br/>
        <w:t>• Warehouse Worker, etc.</w:t>
      </w:r>
    </w:p>
    <w:p w14:paraId="682DFDE2" w14:textId="77777777" w:rsidR="00FE2F19" w:rsidRDefault="00000000">
      <w:pPr>
        <w:numPr>
          <w:ilvl w:val="1"/>
          <w:numId w:val="1"/>
        </w:numPr>
        <w:spacing w:before="10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Proper categorization and search/filter mechanisms may also be incorporated.</w:t>
      </w:r>
    </w:p>
    <w:p w14:paraId="4771AA4E" w14:textId="77777777" w:rsidR="00FE2F19" w:rsidRDefault="00000000">
      <w:pPr>
        <w:pStyle w:val="NormalWeb"/>
      </w:pPr>
      <w:r>
        <w:t>In view of the above observations, it is requested that:</w:t>
      </w:r>
      <w:r>
        <w:br/>
        <w:t>(a) the identified issues/requirements may kindly be rectified/incorporated; and</w:t>
      </w:r>
      <w:r>
        <w:br/>
        <w:t>(b) a detailed workflow document along with a proper functional demonstration of all modules may be provided to facilitate effective testing, validation, and assessment of the application.</w:t>
      </w:r>
    </w:p>
    <w:sectPr w:rsidR="00FE2F19">
      <w:pgSz w:w="11906" w:h="16838"/>
      <w:pgMar w:top="12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5AC3" w14:textId="77777777" w:rsidR="00E4705D" w:rsidRDefault="00E4705D">
      <w:r>
        <w:separator/>
      </w:r>
    </w:p>
  </w:endnote>
  <w:endnote w:type="continuationSeparator" w:id="0">
    <w:p w14:paraId="64D0E518" w14:textId="77777777" w:rsidR="00E4705D" w:rsidRDefault="00E47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9EBA" w14:textId="77777777" w:rsidR="00E4705D" w:rsidRDefault="00E4705D">
      <w:r>
        <w:rPr>
          <w:color w:val="000000"/>
        </w:rPr>
        <w:separator/>
      </w:r>
    </w:p>
  </w:footnote>
  <w:footnote w:type="continuationSeparator" w:id="0">
    <w:p w14:paraId="0A8AC68C" w14:textId="77777777" w:rsidR="00E4705D" w:rsidRDefault="00E47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B175F"/>
    <w:multiLevelType w:val="multilevel"/>
    <w:tmpl w:val="A3E4EAA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2122799782">
    <w:abstractNumId w:val="0"/>
  </w:num>
  <w:num w:numId="2" w16cid:durableId="1223710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E2F19"/>
    <w:rsid w:val="00281B7C"/>
    <w:rsid w:val="009176CC"/>
    <w:rsid w:val="00E4705D"/>
    <w:rsid w:val="00FE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E78F"/>
  <w15:docId w15:val="{63BAA380-AE6B-4177-96A2-56DAE5A6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Cordia New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cs="Aptos"/>
      <w:kern w:val="0"/>
      <w:sz w:val="24"/>
      <w:szCs w:val="24"/>
      <w:lang w:eastAsia="en-GB" w:bidi="th-TH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Times New Roman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Angsana New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Angsana New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Angsana New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Angsana New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Angsana New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Angsana New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Angsana New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Angsana New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Times New Roman" w:hAnsi="Aptos Display" w:cs="Angsana New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Angsana New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pPr>
      <w:spacing w:before="100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Thakur</dc:creator>
  <dc:description/>
  <cp:lastModifiedBy>Subhash Thakur</cp:lastModifiedBy>
  <cp:revision>2</cp:revision>
  <dcterms:created xsi:type="dcterms:W3CDTF">2026-05-27T16:47:00Z</dcterms:created>
  <dcterms:modified xsi:type="dcterms:W3CDTF">2026-05-27T16:47:00Z</dcterms:modified>
</cp:coreProperties>
</file>